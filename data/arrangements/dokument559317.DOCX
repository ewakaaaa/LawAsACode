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209BA" w14:textId="77777777" w:rsidR="000A71A0" w:rsidRPr="0008277E" w:rsidRDefault="000A71A0" w:rsidP="000A71A0">
      <w:pPr>
        <w:rPr>
          <w:rFonts w:asciiTheme="minorHAnsi" w:eastAsia="Calibri" w:hAnsiTheme="minorHAnsi" w:cstheme="minorHAnsi"/>
          <w:b/>
          <w:sz w:val="22"/>
          <w:szCs w:val="22"/>
          <w:lang w:eastAsia="en-US"/>
        </w:rPr>
      </w:pPr>
    </w:p>
    <w:p w14:paraId="469C0B5F" w14:textId="77777777" w:rsidR="00521B64" w:rsidRPr="0008277E" w:rsidRDefault="008223FA" w:rsidP="00521B64">
      <w:pPr>
        <w:spacing w:after="360"/>
        <w:ind w:left="4536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wg rozdzielnika</w:t>
      </w:r>
    </w:p>
    <w:p w14:paraId="6B6D1D71" w14:textId="77777777" w:rsidR="00521B64" w:rsidRPr="0008277E" w:rsidRDefault="00521B64" w:rsidP="00840A59">
      <w:pPr>
        <w:spacing w:before="600" w:after="120"/>
        <w:rPr>
          <w:rFonts w:asciiTheme="minorHAnsi" w:hAnsiTheme="minorHAnsi" w:cstheme="minorHAnsi"/>
          <w:i/>
        </w:rPr>
      </w:pPr>
      <w:r w:rsidRPr="0008277E">
        <w:rPr>
          <w:rFonts w:asciiTheme="minorHAnsi" w:hAnsiTheme="minorHAnsi" w:cstheme="minorHAnsi"/>
          <w:i/>
        </w:rPr>
        <w:t xml:space="preserve">Szanowni Państwo, </w:t>
      </w:r>
    </w:p>
    <w:p w14:paraId="540F6166" w14:textId="25B18CD8" w:rsidR="00521B64" w:rsidRPr="00A5050C" w:rsidRDefault="00521B64" w:rsidP="00840A59">
      <w:pPr>
        <w:spacing w:after="120"/>
        <w:rPr>
          <w:rFonts w:asciiTheme="minorHAnsi" w:hAnsiTheme="minorHAnsi" w:cstheme="minorHAnsi"/>
          <w:i/>
          <w:iCs/>
        </w:rPr>
      </w:pPr>
      <w:r w:rsidRPr="0008277E">
        <w:rPr>
          <w:rFonts w:asciiTheme="minorHAnsi" w:hAnsiTheme="minorHAnsi" w:cstheme="minorHAnsi"/>
        </w:rPr>
        <w:t>stosownie do § 35 ust. 1 i 2 uchwały nr 190 Rady Ministrów z dnia 29 października 2013 r. – Regul</w:t>
      </w:r>
      <w:r w:rsidR="008E109B">
        <w:rPr>
          <w:rFonts w:asciiTheme="minorHAnsi" w:hAnsiTheme="minorHAnsi" w:cstheme="minorHAnsi"/>
        </w:rPr>
        <w:t>amin pracy Rady Ministrów (M.P. z 2022 r. poz. 348</w:t>
      </w:r>
      <w:r w:rsidRPr="0008277E">
        <w:rPr>
          <w:rFonts w:asciiTheme="minorHAnsi" w:hAnsiTheme="minorHAnsi" w:cstheme="minorHAnsi"/>
        </w:rPr>
        <w:t>), uprzejmie informuję, że w</w:t>
      </w:r>
      <w:r w:rsidR="00A5050C">
        <w:rPr>
          <w:rFonts w:asciiTheme="minorHAnsi" w:hAnsiTheme="minorHAnsi" w:cstheme="minorHAnsi"/>
        </w:rPr>
        <w:t> </w:t>
      </w:r>
      <w:r w:rsidRPr="0008277E">
        <w:rPr>
          <w:rFonts w:asciiTheme="minorHAnsi" w:hAnsiTheme="minorHAnsi" w:cstheme="minorHAnsi"/>
        </w:rPr>
        <w:t>Biuletynie Informacji Publicznej na stronie podmiotowej Rządowego Centrum Legislacji, w</w:t>
      </w:r>
      <w:r w:rsidR="00A5050C">
        <w:rPr>
          <w:rFonts w:asciiTheme="minorHAnsi" w:hAnsiTheme="minorHAnsi" w:cstheme="minorHAnsi"/>
        </w:rPr>
        <w:t> </w:t>
      </w:r>
      <w:r w:rsidRPr="0008277E">
        <w:rPr>
          <w:rFonts w:asciiTheme="minorHAnsi" w:hAnsiTheme="minorHAnsi" w:cstheme="minorHAnsi"/>
        </w:rPr>
        <w:t xml:space="preserve">serwisie Rządowy Proces Legislacyjny udostępniony został </w:t>
      </w:r>
      <w:r w:rsidR="00B10B5B" w:rsidRPr="00A5050C">
        <w:rPr>
          <w:rFonts w:asciiTheme="minorHAnsi" w:hAnsiTheme="minorHAnsi" w:cstheme="minorHAnsi"/>
          <w:b/>
          <w:bCs/>
          <w:i/>
          <w:iCs/>
        </w:rPr>
        <w:t xml:space="preserve">projekt </w:t>
      </w:r>
      <w:r w:rsidR="00B10B5B" w:rsidRPr="00A5050C">
        <w:rPr>
          <w:rFonts w:asciiTheme="minorHAnsi" w:hAnsiTheme="minorHAnsi" w:cstheme="minorHAnsi"/>
          <w:b/>
          <w:i/>
          <w:iCs/>
        </w:rPr>
        <w:t>ustawy</w:t>
      </w:r>
      <w:r w:rsidR="00AE0CE4" w:rsidRPr="00A5050C">
        <w:rPr>
          <w:rFonts w:asciiTheme="minorHAnsi" w:hAnsiTheme="minorHAnsi" w:cstheme="minorHAnsi"/>
          <w:b/>
          <w:i/>
          <w:iCs/>
        </w:rPr>
        <w:t xml:space="preserve"> o </w:t>
      </w:r>
      <w:r w:rsidR="007E41A2" w:rsidRPr="00A5050C">
        <w:rPr>
          <w:rFonts w:asciiTheme="minorHAnsi" w:hAnsiTheme="minorHAnsi" w:cstheme="minorHAnsi"/>
          <w:b/>
          <w:i/>
          <w:iCs/>
        </w:rPr>
        <w:t xml:space="preserve">aplikacji </w:t>
      </w:r>
      <w:proofErr w:type="spellStart"/>
      <w:r w:rsidR="007E41A2" w:rsidRPr="00A5050C">
        <w:rPr>
          <w:rFonts w:asciiTheme="minorHAnsi" w:hAnsiTheme="minorHAnsi" w:cstheme="minorHAnsi"/>
          <w:b/>
          <w:i/>
          <w:iCs/>
        </w:rPr>
        <w:t>mObywatel</w:t>
      </w:r>
      <w:proofErr w:type="spellEnd"/>
      <w:r w:rsidR="007E41A2" w:rsidRPr="00A5050C">
        <w:rPr>
          <w:rFonts w:asciiTheme="minorHAnsi" w:hAnsiTheme="minorHAnsi" w:cstheme="minorHAnsi"/>
          <w:b/>
          <w:i/>
          <w:iCs/>
        </w:rPr>
        <w:t>.</w:t>
      </w:r>
      <w:r w:rsidRPr="00A5050C">
        <w:rPr>
          <w:rFonts w:asciiTheme="minorHAnsi" w:hAnsiTheme="minorHAnsi" w:cstheme="minorHAnsi"/>
          <w:i/>
          <w:iCs/>
        </w:rPr>
        <w:t xml:space="preserve"> </w:t>
      </w:r>
    </w:p>
    <w:p w14:paraId="6D186EE0" w14:textId="37FE4CFC" w:rsidR="00521B64" w:rsidRPr="0008277E" w:rsidRDefault="00521B64" w:rsidP="00840A59">
      <w:pPr>
        <w:spacing w:after="120"/>
        <w:rPr>
          <w:rFonts w:asciiTheme="minorHAnsi" w:hAnsiTheme="minorHAnsi" w:cstheme="minorHAnsi"/>
        </w:rPr>
      </w:pPr>
      <w:r w:rsidRPr="0008277E">
        <w:rPr>
          <w:rFonts w:asciiTheme="minorHAnsi" w:hAnsiTheme="minorHAnsi" w:cstheme="minorHAnsi"/>
        </w:rPr>
        <w:t>Zwracam się z prośbą o zgłoszenie ewentualnych uwag do ww</w:t>
      </w:r>
      <w:r w:rsidR="00B148F8">
        <w:rPr>
          <w:rFonts w:asciiTheme="minorHAnsi" w:hAnsiTheme="minorHAnsi" w:cstheme="minorHAnsi"/>
        </w:rPr>
        <w:t>. projektu w terminie 14 dni od </w:t>
      </w:r>
      <w:r w:rsidRPr="0008277E">
        <w:rPr>
          <w:rFonts w:asciiTheme="minorHAnsi" w:hAnsiTheme="minorHAnsi" w:cstheme="minorHAnsi"/>
        </w:rPr>
        <w:t xml:space="preserve">dnia otrzymania niniejszego pisma. </w:t>
      </w:r>
    </w:p>
    <w:p w14:paraId="650045C3" w14:textId="7106935A" w:rsidR="00A5050C" w:rsidRDefault="00521B64" w:rsidP="00840A59">
      <w:pPr>
        <w:spacing w:after="120"/>
        <w:rPr>
          <w:rStyle w:val="Hipercze"/>
          <w:rFonts w:asciiTheme="minorHAnsi" w:hAnsiTheme="minorHAnsi" w:cstheme="minorHAnsi"/>
        </w:rPr>
      </w:pPr>
      <w:r w:rsidRPr="0008277E">
        <w:rPr>
          <w:rFonts w:asciiTheme="minorHAnsi" w:hAnsiTheme="minorHAnsi" w:cstheme="minorHAnsi"/>
        </w:rPr>
        <w:t>Uwagi w wersji edytowalnej proszę przekazywać</w:t>
      </w:r>
      <w:r w:rsidR="00A5050C">
        <w:rPr>
          <w:rFonts w:asciiTheme="minorHAnsi" w:hAnsiTheme="minorHAnsi" w:cstheme="minorHAnsi"/>
        </w:rPr>
        <w:t xml:space="preserve"> również</w:t>
      </w:r>
      <w:r w:rsidRPr="0008277E">
        <w:rPr>
          <w:rFonts w:asciiTheme="minorHAnsi" w:hAnsiTheme="minorHAnsi" w:cstheme="minorHAnsi"/>
        </w:rPr>
        <w:t xml:space="preserve"> na adres: </w:t>
      </w:r>
      <w:hyperlink r:id="rId7" w:history="1">
        <w:r w:rsidR="00840A59" w:rsidRPr="00227F26">
          <w:rPr>
            <w:rStyle w:val="Hipercze"/>
            <w:rFonts w:asciiTheme="minorHAnsi" w:hAnsiTheme="minorHAnsi" w:cstheme="minorHAnsi"/>
          </w:rPr>
          <w:t>sekretariat.drc@mc.gov.pl</w:t>
        </w:r>
      </w:hyperlink>
      <w:r w:rsidRPr="0008277E">
        <w:rPr>
          <w:rFonts w:asciiTheme="minorHAnsi" w:hAnsiTheme="minorHAnsi" w:cstheme="minorHAnsi"/>
        </w:rPr>
        <w:t xml:space="preserve"> i</w:t>
      </w:r>
      <w:r w:rsidR="00840A59">
        <w:rPr>
          <w:rFonts w:asciiTheme="minorHAnsi" w:hAnsiTheme="minorHAnsi" w:cstheme="minorHAnsi"/>
        </w:rPr>
        <w:t> </w:t>
      </w:r>
      <w:hyperlink r:id="rId8" w:history="1">
        <w:r w:rsidR="007E41A2" w:rsidRPr="00C47560">
          <w:rPr>
            <w:rStyle w:val="Hipercze"/>
            <w:rFonts w:asciiTheme="minorHAnsi" w:hAnsiTheme="minorHAnsi" w:cstheme="minorHAnsi"/>
          </w:rPr>
          <w:t>katarzyna.wierzbicka-kondratowicz@mc.gov.pl</w:t>
        </w:r>
      </w:hyperlink>
      <w:r w:rsidR="00B90A85">
        <w:rPr>
          <w:rStyle w:val="Hipercze"/>
          <w:rFonts w:asciiTheme="minorHAnsi" w:hAnsiTheme="minorHAnsi" w:cstheme="minorHAnsi"/>
        </w:rPr>
        <w:t>.</w:t>
      </w:r>
    </w:p>
    <w:p w14:paraId="38BD9F97" w14:textId="77777777" w:rsidR="00A5050C" w:rsidRPr="00A5050C" w:rsidRDefault="00A5050C" w:rsidP="00A5050C">
      <w:pPr>
        <w:spacing w:after="120"/>
        <w:rPr>
          <w:rFonts w:asciiTheme="minorHAnsi" w:hAnsiTheme="minorHAnsi" w:cstheme="minorHAnsi"/>
        </w:rPr>
      </w:pPr>
      <w:r w:rsidRPr="00A5050C">
        <w:rPr>
          <w:rFonts w:asciiTheme="minorHAnsi" w:hAnsiTheme="minorHAnsi" w:cstheme="minorHAnsi"/>
        </w:rPr>
        <w:t xml:space="preserve">Jednocześnie uprzejmie informuję, że brak stanowiska w wyznaczonym terminie potraktowany zostanie za uzgodnienie projektu. </w:t>
      </w:r>
    </w:p>
    <w:p w14:paraId="341D120E" w14:textId="77777777" w:rsidR="00A5050C" w:rsidRPr="0008277E" w:rsidRDefault="00A5050C" w:rsidP="00840A59">
      <w:pPr>
        <w:spacing w:after="120"/>
        <w:rPr>
          <w:rFonts w:asciiTheme="minorHAnsi" w:hAnsiTheme="minorHAnsi" w:cstheme="minorHAnsi"/>
        </w:rPr>
      </w:pPr>
    </w:p>
    <w:p w14:paraId="28A1A2F5" w14:textId="77777777" w:rsidR="00521B64" w:rsidRPr="0008277E" w:rsidRDefault="00521B64" w:rsidP="00521B64">
      <w:pPr>
        <w:pStyle w:val="Akapitzlist"/>
        <w:spacing w:before="360" w:after="120" w:line="240" w:lineRule="auto"/>
        <w:ind w:left="4536"/>
        <w:contextualSpacing w:val="0"/>
        <w:jc w:val="center"/>
        <w:rPr>
          <w:rFonts w:cstheme="minorHAnsi"/>
          <w:sz w:val="24"/>
          <w:szCs w:val="24"/>
        </w:rPr>
      </w:pPr>
      <w:r w:rsidRPr="0008277E">
        <w:rPr>
          <w:rFonts w:cstheme="minorHAnsi"/>
          <w:i/>
          <w:iCs/>
          <w:sz w:val="24"/>
          <w:szCs w:val="24"/>
        </w:rPr>
        <w:t>Z poważaniem</w:t>
      </w:r>
    </w:p>
    <w:p w14:paraId="5BF56B5E" w14:textId="3E05AC35" w:rsidR="00521B64" w:rsidRPr="0008277E" w:rsidRDefault="00521B64" w:rsidP="00521B64">
      <w:pPr>
        <w:ind w:left="4536"/>
        <w:jc w:val="center"/>
        <w:rPr>
          <w:rFonts w:asciiTheme="minorHAnsi" w:hAnsiTheme="minorHAnsi" w:cstheme="minorHAnsi"/>
          <w:b/>
          <w:bCs/>
        </w:rPr>
      </w:pPr>
      <w:r w:rsidRPr="0008277E">
        <w:rPr>
          <w:rFonts w:asciiTheme="minorHAnsi" w:hAnsiTheme="minorHAnsi" w:cstheme="minorHAnsi"/>
          <w:b/>
          <w:bCs/>
        </w:rPr>
        <w:t xml:space="preserve">z up. </w:t>
      </w:r>
      <w:r w:rsidR="00354B9F">
        <w:rPr>
          <w:rFonts w:asciiTheme="minorHAnsi" w:hAnsiTheme="minorHAnsi" w:cstheme="minorHAnsi"/>
          <w:b/>
          <w:bCs/>
        </w:rPr>
        <w:t>Janusz Cieszyński</w:t>
      </w:r>
    </w:p>
    <w:p w14:paraId="7124D13C" w14:textId="77777777" w:rsidR="00521B64" w:rsidRPr="0008277E" w:rsidRDefault="00521B64" w:rsidP="00521B64">
      <w:pPr>
        <w:ind w:left="4536"/>
        <w:jc w:val="center"/>
        <w:rPr>
          <w:rFonts w:asciiTheme="minorHAnsi" w:hAnsiTheme="minorHAnsi" w:cstheme="minorHAnsi"/>
          <w:b/>
          <w:bCs/>
        </w:rPr>
      </w:pPr>
      <w:r w:rsidRPr="0008277E">
        <w:rPr>
          <w:rFonts w:asciiTheme="minorHAnsi" w:hAnsiTheme="minorHAnsi" w:cstheme="minorHAnsi"/>
          <w:b/>
          <w:bCs/>
        </w:rPr>
        <w:t>Sekretarz Stanu</w:t>
      </w:r>
    </w:p>
    <w:p w14:paraId="2C7BCDB4" w14:textId="77777777" w:rsidR="00521B64" w:rsidRPr="0008277E" w:rsidRDefault="00521B64" w:rsidP="00521B64">
      <w:pPr>
        <w:spacing w:after="120"/>
        <w:ind w:left="4536"/>
        <w:jc w:val="center"/>
        <w:rPr>
          <w:rFonts w:asciiTheme="minorHAnsi" w:hAnsiTheme="minorHAnsi" w:cstheme="minorHAnsi"/>
        </w:rPr>
      </w:pPr>
      <w:r w:rsidRPr="0008277E">
        <w:rPr>
          <w:rFonts w:asciiTheme="minorHAnsi" w:hAnsiTheme="minorHAnsi" w:cstheme="minorHAnsi"/>
          <w:b/>
          <w:bCs/>
        </w:rPr>
        <w:t>w Kancelarii Prezesa Rady Ministrów</w:t>
      </w:r>
    </w:p>
    <w:p w14:paraId="248F433E" w14:textId="77777777" w:rsidR="00521B64" w:rsidRPr="0008277E" w:rsidRDefault="00521B64" w:rsidP="00521B64">
      <w:pPr>
        <w:spacing w:after="360"/>
        <w:ind w:left="4536"/>
        <w:jc w:val="center"/>
        <w:rPr>
          <w:rFonts w:asciiTheme="minorHAnsi" w:hAnsiTheme="minorHAnsi" w:cstheme="minorHAnsi"/>
          <w:i/>
          <w:sz w:val="20"/>
          <w:szCs w:val="20"/>
        </w:rPr>
      </w:pPr>
      <w:r w:rsidRPr="0008277E">
        <w:rPr>
          <w:rFonts w:asciiTheme="minorHAnsi" w:hAnsiTheme="minorHAnsi" w:cstheme="minorHAnsi"/>
          <w:i/>
          <w:sz w:val="20"/>
          <w:szCs w:val="20"/>
        </w:rPr>
        <w:t>/podpisano kwalifikowanym podpisem elektronicznym/</w:t>
      </w:r>
    </w:p>
    <w:p w14:paraId="271354A0" w14:textId="77777777" w:rsidR="00521B64" w:rsidRPr="0008277E" w:rsidRDefault="00521B64">
      <w:pPr>
        <w:rPr>
          <w:rFonts w:asciiTheme="minorHAnsi" w:hAnsiTheme="minorHAnsi" w:cstheme="minorHAnsi"/>
        </w:rPr>
      </w:pPr>
      <w:r w:rsidRPr="0008277E">
        <w:rPr>
          <w:rFonts w:asciiTheme="minorHAnsi" w:hAnsiTheme="minorHAnsi" w:cstheme="minorHAnsi"/>
        </w:rPr>
        <w:br w:type="page"/>
      </w:r>
    </w:p>
    <w:p w14:paraId="2BA25352" w14:textId="77777777" w:rsidR="00831823" w:rsidRPr="00840A59" w:rsidRDefault="00521B64" w:rsidP="004633D0">
      <w:pPr>
        <w:rPr>
          <w:rFonts w:asciiTheme="minorHAnsi" w:hAnsiTheme="minorHAnsi" w:cstheme="minorHAnsi"/>
        </w:rPr>
      </w:pPr>
      <w:r w:rsidRPr="00840A59">
        <w:rPr>
          <w:rFonts w:asciiTheme="minorHAnsi" w:hAnsiTheme="minorHAnsi" w:cstheme="minorHAnsi"/>
        </w:rPr>
        <w:lastRenderedPageBreak/>
        <w:t xml:space="preserve">Otrzymują: </w:t>
      </w:r>
    </w:p>
    <w:p w14:paraId="0D63386D" w14:textId="77777777" w:rsidR="00831823" w:rsidRPr="00840A59" w:rsidRDefault="00521B64" w:rsidP="00EC01FD">
      <w:pPr>
        <w:pStyle w:val="Akapitzlist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0A59">
        <w:rPr>
          <w:rFonts w:cstheme="minorHAnsi"/>
          <w:sz w:val="24"/>
          <w:szCs w:val="24"/>
        </w:rPr>
        <w:t xml:space="preserve">Pan Jarosław Kaczyński – Wiceprezes Rady Ministrów; </w:t>
      </w:r>
    </w:p>
    <w:p w14:paraId="32785396" w14:textId="77777777" w:rsidR="00831823" w:rsidRPr="00840A59" w:rsidRDefault="00521B64" w:rsidP="00EC01FD">
      <w:pPr>
        <w:pStyle w:val="Akapitzlist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0A59">
        <w:rPr>
          <w:rFonts w:cstheme="minorHAnsi"/>
          <w:sz w:val="24"/>
          <w:szCs w:val="24"/>
        </w:rPr>
        <w:t xml:space="preserve">Pan Jacek Sasin – Wiceprezes Rady Ministrów, Minister Aktywów Państwowych; </w:t>
      </w:r>
    </w:p>
    <w:p w14:paraId="4D2B7EDA" w14:textId="77777777" w:rsidR="00831823" w:rsidRPr="00AE0CE4" w:rsidRDefault="00521B64" w:rsidP="00AE0CE4">
      <w:pPr>
        <w:pStyle w:val="Akapitzlist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0A59">
        <w:rPr>
          <w:rFonts w:cstheme="minorHAnsi"/>
          <w:sz w:val="24"/>
          <w:szCs w:val="24"/>
        </w:rPr>
        <w:t>Pan Piotr Gliński – Wiceprezes R</w:t>
      </w:r>
      <w:r w:rsidR="004165C3">
        <w:rPr>
          <w:rFonts w:cstheme="minorHAnsi"/>
          <w:sz w:val="24"/>
          <w:szCs w:val="24"/>
        </w:rPr>
        <w:t>ady Ministrów, Minister Kultury i</w:t>
      </w:r>
      <w:r w:rsidRPr="00840A59">
        <w:rPr>
          <w:rFonts w:cstheme="minorHAnsi"/>
          <w:sz w:val="24"/>
          <w:szCs w:val="24"/>
        </w:rPr>
        <w:t xml:space="preserve"> Dziedzictwa Narodowego, Przewodniczący Komitetu do spraw Pożytku Publicznego; </w:t>
      </w:r>
    </w:p>
    <w:p w14:paraId="18AE577A" w14:textId="77777777" w:rsidR="00831823" w:rsidRPr="00840A59" w:rsidRDefault="00521B64" w:rsidP="00EC01FD">
      <w:pPr>
        <w:pStyle w:val="Akapitzlist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0A59">
        <w:rPr>
          <w:rFonts w:cstheme="minorHAnsi"/>
          <w:sz w:val="24"/>
          <w:szCs w:val="24"/>
        </w:rPr>
        <w:t xml:space="preserve">Pan </w:t>
      </w:r>
      <w:r w:rsidR="004165C3">
        <w:rPr>
          <w:rFonts w:cstheme="minorHAnsi"/>
          <w:sz w:val="24"/>
          <w:szCs w:val="24"/>
        </w:rPr>
        <w:t>Henryk Kowalczyk</w:t>
      </w:r>
      <w:r w:rsidRPr="00840A59">
        <w:rPr>
          <w:rFonts w:cstheme="minorHAnsi"/>
          <w:sz w:val="24"/>
          <w:szCs w:val="24"/>
        </w:rPr>
        <w:t xml:space="preserve"> – </w:t>
      </w:r>
      <w:r w:rsidR="004165C3">
        <w:rPr>
          <w:rFonts w:cstheme="minorHAnsi"/>
          <w:sz w:val="24"/>
          <w:szCs w:val="24"/>
        </w:rPr>
        <w:t xml:space="preserve">Wiceprezes Rady Ministrów, </w:t>
      </w:r>
      <w:r w:rsidRPr="00840A59">
        <w:rPr>
          <w:rFonts w:cstheme="minorHAnsi"/>
          <w:sz w:val="24"/>
          <w:szCs w:val="24"/>
        </w:rPr>
        <w:t xml:space="preserve">Minister Rolnictwa i Rozwoju Wsi; </w:t>
      </w:r>
    </w:p>
    <w:p w14:paraId="735E9478" w14:textId="77777777" w:rsidR="00831823" w:rsidRPr="00840A59" w:rsidRDefault="00521B64" w:rsidP="00EC01FD">
      <w:pPr>
        <w:pStyle w:val="Akapitzlist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0A59">
        <w:rPr>
          <w:rFonts w:cstheme="minorHAnsi"/>
          <w:sz w:val="24"/>
          <w:szCs w:val="24"/>
        </w:rPr>
        <w:t xml:space="preserve">Pan Mariusz Błaszczak – Minister Obrony Narodowej; </w:t>
      </w:r>
    </w:p>
    <w:p w14:paraId="0E72C5CB" w14:textId="77777777" w:rsidR="00831823" w:rsidRPr="00840A59" w:rsidRDefault="00521B64" w:rsidP="00EC01FD">
      <w:pPr>
        <w:pStyle w:val="Akapitzlist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0A59">
        <w:rPr>
          <w:rFonts w:cstheme="minorHAnsi"/>
          <w:sz w:val="24"/>
          <w:szCs w:val="24"/>
        </w:rPr>
        <w:t xml:space="preserve">Pan Andrzej Adamczyk – Minister Infrastruktury; </w:t>
      </w:r>
    </w:p>
    <w:p w14:paraId="641ABC82" w14:textId="77777777" w:rsidR="00831823" w:rsidRPr="00840A59" w:rsidRDefault="00521B64" w:rsidP="00EC01FD">
      <w:pPr>
        <w:pStyle w:val="Akapitzlist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0A59">
        <w:rPr>
          <w:rFonts w:cstheme="minorHAnsi"/>
          <w:sz w:val="24"/>
          <w:szCs w:val="24"/>
        </w:rPr>
        <w:t xml:space="preserve">Pan Mariusz Kamiński – Minister Spraw Wewnętrznych i Administracji, Koordynator służb specjalnych; </w:t>
      </w:r>
    </w:p>
    <w:p w14:paraId="70BEB72B" w14:textId="77777777" w:rsidR="00831823" w:rsidRPr="00840A59" w:rsidRDefault="00521B64" w:rsidP="00EC01FD">
      <w:pPr>
        <w:pStyle w:val="Akapitzlist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0A59">
        <w:rPr>
          <w:rFonts w:cstheme="minorHAnsi"/>
          <w:sz w:val="24"/>
          <w:szCs w:val="24"/>
        </w:rPr>
        <w:t xml:space="preserve">Pan Zbigniew </w:t>
      </w:r>
      <w:proofErr w:type="spellStart"/>
      <w:r w:rsidRPr="00840A59">
        <w:rPr>
          <w:rFonts w:cstheme="minorHAnsi"/>
          <w:sz w:val="24"/>
          <w:szCs w:val="24"/>
        </w:rPr>
        <w:t>Rau</w:t>
      </w:r>
      <w:proofErr w:type="spellEnd"/>
      <w:r w:rsidRPr="00840A59">
        <w:rPr>
          <w:rFonts w:cstheme="minorHAnsi"/>
          <w:sz w:val="24"/>
          <w:szCs w:val="24"/>
        </w:rPr>
        <w:t xml:space="preserve"> – Minister Spraw Zagranicznych; </w:t>
      </w:r>
    </w:p>
    <w:p w14:paraId="5F85D4B2" w14:textId="77777777" w:rsidR="00831823" w:rsidRPr="00840A59" w:rsidRDefault="00521B64" w:rsidP="00EC01FD">
      <w:pPr>
        <w:pStyle w:val="Akapitzlist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0A59">
        <w:rPr>
          <w:rFonts w:cstheme="minorHAnsi"/>
          <w:sz w:val="24"/>
          <w:szCs w:val="24"/>
        </w:rPr>
        <w:t>Pan</w:t>
      </w:r>
      <w:r w:rsidR="004165C3">
        <w:rPr>
          <w:rFonts w:cstheme="minorHAnsi"/>
          <w:sz w:val="24"/>
          <w:szCs w:val="24"/>
        </w:rPr>
        <w:t>i</w:t>
      </w:r>
      <w:r w:rsidRPr="00840A59">
        <w:rPr>
          <w:rFonts w:cstheme="minorHAnsi"/>
          <w:sz w:val="24"/>
          <w:szCs w:val="24"/>
        </w:rPr>
        <w:t xml:space="preserve"> </w:t>
      </w:r>
      <w:r w:rsidR="004165C3">
        <w:rPr>
          <w:rFonts w:cstheme="minorHAnsi"/>
          <w:sz w:val="24"/>
          <w:szCs w:val="24"/>
        </w:rPr>
        <w:t>Anna Moskwa</w:t>
      </w:r>
      <w:r w:rsidRPr="00840A59">
        <w:rPr>
          <w:rFonts w:cstheme="minorHAnsi"/>
          <w:sz w:val="24"/>
          <w:szCs w:val="24"/>
        </w:rPr>
        <w:t xml:space="preserve"> – Minister Klimatu i Środowiska; </w:t>
      </w:r>
    </w:p>
    <w:p w14:paraId="2C3D960B" w14:textId="77777777" w:rsidR="004165C3" w:rsidRDefault="00521B64" w:rsidP="00EC01FD">
      <w:pPr>
        <w:pStyle w:val="Akapitzlist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0A59">
        <w:rPr>
          <w:rFonts w:cstheme="minorHAnsi"/>
          <w:sz w:val="24"/>
          <w:szCs w:val="24"/>
        </w:rPr>
        <w:t>Pan</w:t>
      </w:r>
      <w:r w:rsidR="004165C3">
        <w:rPr>
          <w:rFonts w:cstheme="minorHAnsi"/>
          <w:sz w:val="24"/>
          <w:szCs w:val="24"/>
        </w:rPr>
        <w:t>i</w:t>
      </w:r>
      <w:r w:rsidRPr="00840A59">
        <w:rPr>
          <w:rFonts w:cstheme="minorHAnsi"/>
          <w:sz w:val="24"/>
          <w:szCs w:val="24"/>
        </w:rPr>
        <w:t xml:space="preserve"> </w:t>
      </w:r>
      <w:r w:rsidR="004165C3">
        <w:rPr>
          <w:rFonts w:cstheme="minorHAnsi"/>
          <w:sz w:val="24"/>
          <w:szCs w:val="24"/>
        </w:rPr>
        <w:t>Magdalena Rzeczkowska</w:t>
      </w:r>
      <w:r w:rsidRPr="00840A59">
        <w:rPr>
          <w:rFonts w:cstheme="minorHAnsi"/>
          <w:sz w:val="24"/>
          <w:szCs w:val="24"/>
        </w:rPr>
        <w:t xml:space="preserve"> – Minister Finansów;</w:t>
      </w:r>
    </w:p>
    <w:p w14:paraId="51B1F49E" w14:textId="77777777" w:rsidR="00831823" w:rsidRPr="00840A59" w:rsidRDefault="004165C3" w:rsidP="00EC01FD">
      <w:pPr>
        <w:pStyle w:val="Akapitzlist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Pan Grzegorz Puda – Minister Funduszy i Polityki Regionalnej;</w:t>
      </w:r>
      <w:r w:rsidR="00521B64" w:rsidRPr="00840A59">
        <w:rPr>
          <w:rFonts w:cstheme="minorHAnsi"/>
          <w:sz w:val="24"/>
          <w:szCs w:val="24"/>
        </w:rPr>
        <w:t xml:space="preserve"> </w:t>
      </w:r>
    </w:p>
    <w:p w14:paraId="33023C52" w14:textId="77777777" w:rsidR="00831823" w:rsidRPr="00840A59" w:rsidRDefault="00521B64" w:rsidP="00EC01FD">
      <w:pPr>
        <w:pStyle w:val="Akapitzlist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0A59">
        <w:rPr>
          <w:rFonts w:cstheme="minorHAnsi"/>
          <w:sz w:val="24"/>
          <w:szCs w:val="24"/>
        </w:rPr>
        <w:t xml:space="preserve">Pani Marlena </w:t>
      </w:r>
      <w:proofErr w:type="spellStart"/>
      <w:r w:rsidRPr="00840A59">
        <w:rPr>
          <w:rFonts w:cstheme="minorHAnsi"/>
          <w:sz w:val="24"/>
          <w:szCs w:val="24"/>
        </w:rPr>
        <w:t>Maląg</w:t>
      </w:r>
      <w:proofErr w:type="spellEnd"/>
      <w:r w:rsidRPr="00840A59">
        <w:rPr>
          <w:rFonts w:cstheme="minorHAnsi"/>
          <w:sz w:val="24"/>
          <w:szCs w:val="24"/>
        </w:rPr>
        <w:t xml:space="preserve"> – Minister Rodziny i Polityki Społecznej; </w:t>
      </w:r>
    </w:p>
    <w:p w14:paraId="77D0F758" w14:textId="77777777" w:rsidR="00831823" w:rsidRPr="00840A59" w:rsidRDefault="00521B64" w:rsidP="00EC01FD">
      <w:pPr>
        <w:pStyle w:val="Akapitzlist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0A59">
        <w:rPr>
          <w:rFonts w:cstheme="minorHAnsi"/>
          <w:sz w:val="24"/>
          <w:szCs w:val="24"/>
        </w:rPr>
        <w:t xml:space="preserve">Pan Adam Niedzielski – Minister Zdrowia; </w:t>
      </w:r>
    </w:p>
    <w:p w14:paraId="26ADD7D7" w14:textId="77777777" w:rsidR="00831823" w:rsidRPr="00840A59" w:rsidRDefault="00521B64" w:rsidP="00EC01FD">
      <w:pPr>
        <w:pStyle w:val="Akapitzlist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0A59">
        <w:rPr>
          <w:rFonts w:cstheme="minorHAnsi"/>
          <w:sz w:val="24"/>
          <w:szCs w:val="24"/>
        </w:rPr>
        <w:t xml:space="preserve">Pan Konrad Szymański – Minister ds. Unii Europejskiej; </w:t>
      </w:r>
    </w:p>
    <w:p w14:paraId="763E2A18" w14:textId="77777777" w:rsidR="00831823" w:rsidRPr="00840A59" w:rsidRDefault="00521B64" w:rsidP="00EC01FD">
      <w:pPr>
        <w:pStyle w:val="Akapitzlist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0A59">
        <w:rPr>
          <w:rFonts w:cstheme="minorHAnsi"/>
          <w:sz w:val="24"/>
          <w:szCs w:val="24"/>
        </w:rPr>
        <w:t xml:space="preserve">Pan Zbigniew Ziobro – Minister Sprawiedliwości; </w:t>
      </w:r>
    </w:p>
    <w:p w14:paraId="49E1D680" w14:textId="77777777" w:rsidR="00831823" w:rsidRDefault="00521B64" w:rsidP="00EC01FD">
      <w:pPr>
        <w:pStyle w:val="Akapitzlist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0A59">
        <w:rPr>
          <w:rFonts w:cstheme="minorHAnsi"/>
          <w:sz w:val="24"/>
          <w:szCs w:val="24"/>
        </w:rPr>
        <w:t xml:space="preserve">Pan Przemysław </w:t>
      </w:r>
      <w:proofErr w:type="spellStart"/>
      <w:r w:rsidRPr="00840A59">
        <w:rPr>
          <w:rFonts w:cstheme="minorHAnsi"/>
          <w:sz w:val="24"/>
          <w:szCs w:val="24"/>
        </w:rPr>
        <w:t>Czarnek</w:t>
      </w:r>
      <w:proofErr w:type="spellEnd"/>
      <w:r w:rsidRPr="00840A59">
        <w:rPr>
          <w:rFonts w:cstheme="minorHAnsi"/>
          <w:sz w:val="24"/>
          <w:szCs w:val="24"/>
        </w:rPr>
        <w:t xml:space="preserve"> – Minister Edukacji i Nauki; </w:t>
      </w:r>
    </w:p>
    <w:p w14:paraId="77EEC909" w14:textId="77777777" w:rsidR="004165C3" w:rsidRPr="00840A59" w:rsidRDefault="004165C3" w:rsidP="00EC01FD">
      <w:pPr>
        <w:pStyle w:val="Akapitzlist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Pan Waldemar Buda – Minister Rozwoju i Technologii;</w:t>
      </w:r>
    </w:p>
    <w:p w14:paraId="1EA344A0" w14:textId="77777777" w:rsidR="00831823" w:rsidRPr="00840A59" w:rsidRDefault="00521B64" w:rsidP="00EC01FD">
      <w:pPr>
        <w:pStyle w:val="Akapitzlist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0A59">
        <w:rPr>
          <w:rFonts w:cstheme="minorHAnsi"/>
          <w:sz w:val="24"/>
          <w:szCs w:val="24"/>
        </w:rPr>
        <w:t xml:space="preserve">Pan Michał Dworczyk – Minister </w:t>
      </w:r>
      <w:r w:rsidR="00B148F8" w:rsidRPr="00840A59">
        <w:rPr>
          <w:rFonts w:cstheme="minorHAnsi"/>
          <w:sz w:val="24"/>
          <w:szCs w:val="24"/>
        </w:rPr>
        <w:t>–</w:t>
      </w:r>
      <w:r w:rsidRPr="00840A59">
        <w:rPr>
          <w:rFonts w:cstheme="minorHAnsi"/>
          <w:sz w:val="24"/>
          <w:szCs w:val="24"/>
        </w:rPr>
        <w:t xml:space="preserve"> Członek Rady Ministrów, Szef Kancelarii Prezesa Rady Ministrów; </w:t>
      </w:r>
    </w:p>
    <w:p w14:paraId="788C6665" w14:textId="77777777" w:rsidR="00831823" w:rsidRPr="00840A59" w:rsidRDefault="00521B64" w:rsidP="00EC01FD">
      <w:pPr>
        <w:pStyle w:val="Akapitzlist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0A59">
        <w:rPr>
          <w:rFonts w:cstheme="minorHAnsi"/>
          <w:sz w:val="24"/>
          <w:szCs w:val="24"/>
        </w:rPr>
        <w:t xml:space="preserve">Pan Łukasz Schreiber – Minister – Członek Rady Ministrów; </w:t>
      </w:r>
    </w:p>
    <w:p w14:paraId="3D411A57" w14:textId="77777777" w:rsidR="00831823" w:rsidRPr="00840A59" w:rsidRDefault="00521B64" w:rsidP="00EC01FD">
      <w:pPr>
        <w:pStyle w:val="Akapitzlist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0A59">
        <w:rPr>
          <w:rFonts w:cstheme="minorHAnsi"/>
          <w:sz w:val="24"/>
          <w:szCs w:val="24"/>
        </w:rPr>
        <w:t xml:space="preserve">Pan Michał Cieślak – Minister – Członek Rady Ministrów; </w:t>
      </w:r>
    </w:p>
    <w:p w14:paraId="059C59F2" w14:textId="77777777" w:rsidR="00831823" w:rsidRPr="00840A59" w:rsidRDefault="00521B64" w:rsidP="00EC01FD">
      <w:pPr>
        <w:pStyle w:val="Akapitzlist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0A59">
        <w:rPr>
          <w:rFonts w:cstheme="minorHAnsi"/>
          <w:sz w:val="24"/>
          <w:szCs w:val="24"/>
        </w:rPr>
        <w:t xml:space="preserve">Pan Michał Wójcik – Minister – Członek Rady Ministrów; </w:t>
      </w:r>
    </w:p>
    <w:p w14:paraId="5A334053" w14:textId="77777777" w:rsidR="00831823" w:rsidRPr="00840A59" w:rsidRDefault="00521B64" w:rsidP="00EC01FD">
      <w:pPr>
        <w:pStyle w:val="Akapitzlist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40A59">
        <w:rPr>
          <w:rFonts w:cstheme="minorHAnsi"/>
          <w:sz w:val="24"/>
          <w:szCs w:val="24"/>
        </w:rPr>
        <w:t xml:space="preserve">Pan Krzysztof Szczucki – Prezes Rządowego Centrum Legislacji; </w:t>
      </w:r>
    </w:p>
    <w:p w14:paraId="7B379ED1" w14:textId="77777777" w:rsidR="00521B64" w:rsidRPr="00840A59" w:rsidRDefault="00521B64" w:rsidP="00EC01FD">
      <w:pPr>
        <w:pStyle w:val="Akapitzlist"/>
        <w:numPr>
          <w:ilvl w:val="0"/>
          <w:numId w:val="1"/>
        </w:numPr>
        <w:rPr>
          <w:rFonts w:eastAsia="Times New Roman" w:cstheme="minorHAnsi"/>
          <w:sz w:val="24"/>
          <w:szCs w:val="24"/>
          <w:lang w:eastAsia="pl-PL"/>
        </w:rPr>
      </w:pPr>
      <w:r w:rsidRPr="00840A59">
        <w:rPr>
          <w:rFonts w:cstheme="minorHAnsi"/>
          <w:sz w:val="24"/>
          <w:szCs w:val="24"/>
        </w:rPr>
        <w:t>Pan Antoni Olszewski – Koordynator Oceny Skutków Regulacji.</w:t>
      </w:r>
    </w:p>
    <w:sectPr w:rsidR="00521B64" w:rsidRPr="00840A59" w:rsidSect="004633D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18" w:right="1418" w:bottom="1418" w:left="1418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AD5CA" w14:textId="77777777" w:rsidR="00D674BB" w:rsidRDefault="00D674BB">
      <w:r>
        <w:separator/>
      </w:r>
    </w:p>
  </w:endnote>
  <w:endnote w:type="continuationSeparator" w:id="0">
    <w:p w14:paraId="49E51353" w14:textId="77777777" w:rsidR="00D674BB" w:rsidRDefault="00D67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0F6ED" w14:textId="77777777" w:rsidR="00DC39F8" w:rsidRDefault="00DC39F8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5D4C6" w14:textId="77777777" w:rsidR="005E753F" w:rsidRDefault="005E753F">
    <w:pPr>
      <w:pStyle w:val="Stopka"/>
    </w:pPr>
    <w:r>
      <w:rPr>
        <w:noProof/>
      </w:rPr>
      <w:drawing>
        <wp:inline distT="0" distB="0" distL="0" distR="0" wp14:anchorId="2146B7CD" wp14:editId="310605D2">
          <wp:extent cx="5400040" cy="961390"/>
          <wp:effectExtent l="0" t="0" r="0" b="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topk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9613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DCEAA" w14:textId="77777777" w:rsidR="00AE7731" w:rsidRDefault="00AE7731">
    <w:pPr>
      <w:pStyle w:val="Stopka"/>
    </w:pPr>
    <w:r w:rsidRPr="00AE7731">
      <w:rPr>
        <w:noProof/>
      </w:rPr>
      <w:drawing>
        <wp:anchor distT="0" distB="0" distL="114300" distR="114300" simplePos="0" relativeHeight="251668480" behindDoc="1" locked="0" layoutInCell="1" allowOverlap="1" wp14:anchorId="51B1D28C" wp14:editId="2DE7303C">
          <wp:simplePos x="0" y="0"/>
          <wp:positionH relativeFrom="margin">
            <wp:align>right</wp:align>
          </wp:positionH>
          <wp:positionV relativeFrom="paragraph">
            <wp:posOffset>-633501</wp:posOffset>
          </wp:positionV>
          <wp:extent cx="3096000" cy="644400"/>
          <wp:effectExtent l="0" t="0" r="0" b="3810"/>
          <wp:wrapTight wrapText="bothSides">
            <wp:wrapPolygon edited="0">
              <wp:start x="0" y="0"/>
              <wp:lineTo x="0" y="21089"/>
              <wp:lineTo x="21401" y="21089"/>
              <wp:lineTo x="21401" y="0"/>
              <wp:lineTo x="0" y="0"/>
            </wp:wrapPolygon>
          </wp:wrapTight>
          <wp:docPr id="8" name="Obraz 8" descr="C:\Users\p.jezewski\Desktop\stopk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p.jezewski\Desktop\stopk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6000" cy="64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6CAF1" w14:textId="77777777" w:rsidR="00D674BB" w:rsidRDefault="00D674BB">
      <w:r>
        <w:separator/>
      </w:r>
    </w:p>
  </w:footnote>
  <w:footnote w:type="continuationSeparator" w:id="0">
    <w:p w14:paraId="52238385" w14:textId="77777777" w:rsidR="00D674BB" w:rsidRDefault="00D674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591DD" w14:textId="77777777" w:rsidR="00DC39F8" w:rsidRDefault="00DC39F8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78D42" w14:textId="77777777" w:rsidR="00DC39F8" w:rsidRDefault="00DC39F8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0B7A7" w14:textId="77777777" w:rsidR="007018D3" w:rsidRDefault="007018D3" w:rsidP="007018D3">
    <w:pPr>
      <w:pStyle w:val="Nagwek"/>
      <w:jc w:val="right"/>
    </w:pPr>
  </w:p>
  <w:p w14:paraId="201278E2" w14:textId="77777777" w:rsidR="007018D3" w:rsidRDefault="007018D3" w:rsidP="007018D3">
    <w:pPr>
      <w:pStyle w:val="Nagwek"/>
      <w:jc w:val="right"/>
    </w:pPr>
  </w:p>
  <w:p w14:paraId="7FB42946" w14:textId="77777777" w:rsidR="004633D0" w:rsidRDefault="008A00AF" w:rsidP="00404F0E">
    <w:pPr>
      <w:pStyle w:val="Nagwek"/>
      <w:jc w:val="right"/>
    </w:pPr>
    <w:r w:rsidRPr="00DC39F8">
      <w:rPr>
        <w:rFonts w:asciiTheme="minorHAnsi" w:hAnsiTheme="minorHAnsi" w:cstheme="minorHAnsi"/>
        <w:noProof/>
      </w:rPr>
      <mc:AlternateContent>
        <mc:Choice Requires="wps">
          <w:drawing>
            <wp:anchor distT="45720" distB="45720" distL="114300" distR="114300" simplePos="0" relativeHeight="251675648" behindDoc="0" locked="0" layoutInCell="1" allowOverlap="1" wp14:anchorId="4F1A14AB" wp14:editId="3697B39F">
              <wp:simplePos x="0" y="0"/>
              <wp:positionH relativeFrom="column">
                <wp:posOffset>-208915</wp:posOffset>
              </wp:positionH>
              <wp:positionV relativeFrom="paragraph">
                <wp:posOffset>1374140</wp:posOffset>
              </wp:positionV>
              <wp:extent cx="2790825" cy="308610"/>
              <wp:effectExtent l="0" t="0" r="9525" b="0"/>
              <wp:wrapTopAndBottom/>
              <wp:docPr id="217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0825" cy="3086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322C71" w14:textId="77777777" w:rsidR="008A00AF" w:rsidRPr="00495DA1" w:rsidRDefault="008A00AF" w:rsidP="008A00AF">
                          <w:pPr>
                            <w:jc w:val="center"/>
                            <w:rPr>
                              <w:rFonts w:ascii="Verdana" w:hAnsi="Verdana"/>
                              <w:b/>
                              <w:i/>
                              <w:color w:val="808080" w:themeColor="background1" w:themeShade="80"/>
                              <w:sz w:val="20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i/>
                              <w:color w:val="808080" w:themeColor="background1" w:themeShade="80"/>
                              <w:sz w:val="20"/>
                            </w:rPr>
                            <w:t>Mateusz Morawiecki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6B798B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left:0;text-align:left;margin-left:-16.45pt;margin-top:108.2pt;width:219.75pt;height:24.3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" stroked="f">
              <v:textbox>
                <w:txbxContent>
                  <w:p w:rsidR="008A00AF" w:rsidRPr="00495DA1" w:rsidRDefault="008A00AF" w:rsidP="008A00AF">
                    <w:pPr>
                      <w:jc w:val="center"/>
                      <w:rPr>
                        <w:rFonts w:ascii="Verdana" w:hAnsi="Verdana"/>
                        <w:b/>
                        <w:i/>
                        <w:color w:val="808080" w:themeColor="background1" w:themeShade="80"/>
                        <w:sz w:val="20"/>
                      </w:rPr>
                    </w:pPr>
                    <w:r>
                      <w:rPr>
                        <w:rFonts w:ascii="Verdana" w:hAnsi="Verdana"/>
                        <w:b/>
                        <w:i/>
                        <w:color w:val="808080" w:themeColor="background1" w:themeShade="80"/>
                        <w:sz w:val="20"/>
                      </w:rPr>
                      <w:t>Mateusz Morawiecki</w:t>
                    </w:r>
                  </w:p>
                </w:txbxContent>
              </v:textbox>
              <w10:wrap type="topAndBottom"/>
            </v:shape>
          </w:pict>
        </mc:Fallback>
      </mc:AlternateContent>
    </w:r>
    <w:r w:rsidRPr="00DC39F8">
      <w:rPr>
        <w:rFonts w:asciiTheme="minorHAnsi" w:hAnsiTheme="minorHAnsi" w:cstheme="minorHAnsi"/>
        <w:noProof/>
      </w:rPr>
      <w:drawing>
        <wp:anchor distT="0" distB="0" distL="114300" distR="114300" simplePos="0" relativeHeight="251673600" behindDoc="0" locked="0" layoutInCell="1" allowOverlap="1" wp14:anchorId="74D2A9E2" wp14:editId="50CC3C1C">
          <wp:simplePos x="0" y="0"/>
          <wp:positionH relativeFrom="column">
            <wp:posOffset>257810</wp:posOffset>
          </wp:positionH>
          <wp:positionV relativeFrom="paragraph">
            <wp:posOffset>190500</wp:posOffset>
          </wp:positionV>
          <wp:extent cx="2001520" cy="1184275"/>
          <wp:effectExtent l="0" t="0" r="0" b="0"/>
          <wp:wrapTopAndBottom/>
          <wp:docPr id="4" name="Obraz 4" descr="C:\Users\p.jezewski\Desktop\orzeł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.jezewski\Desktop\orzeł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1520" cy="1184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33475C" w:rsidRPr="00DC39F8">
      <w:rPr>
        <w:rFonts w:asciiTheme="minorHAnsi" w:hAnsiTheme="minorHAnsi" w:cstheme="minorHAnsi"/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462AE57F" wp14:editId="76B3257B">
              <wp:simplePos x="0" y="0"/>
              <wp:positionH relativeFrom="margin">
                <wp:posOffset>-111318</wp:posOffset>
              </wp:positionH>
              <wp:positionV relativeFrom="paragraph">
                <wp:posOffset>1738077</wp:posOffset>
              </wp:positionV>
              <wp:extent cx="2688590" cy="1404620"/>
              <wp:effectExtent l="0" t="0" r="16510" b="11430"/>
              <wp:wrapTopAndBottom/>
              <wp:docPr id="3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8859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F6FC8C" w14:textId="77777777" w:rsidR="0033475C" w:rsidRPr="00DA3527" w:rsidRDefault="00AE0CE4" w:rsidP="0033475C">
                          <w:pPr>
                            <w:jc w:val="center"/>
                            <w:rPr>
                              <w:rFonts w:asciiTheme="majorHAnsi" w:hAnsiTheme="majorHAnsi" w:cstheme="majorHAnsi"/>
                              <w:color w:val="201C1D"/>
                              <w:sz w:val="20"/>
                            </w:rPr>
                          </w:pPr>
                          <w:r w:rsidRPr="00AE0CE4">
                            <w:rPr>
                              <w:rFonts w:asciiTheme="majorHAnsi" w:hAnsiTheme="majorHAnsi" w:cstheme="majorHAnsi"/>
                              <w:color w:val="201C1D"/>
                              <w:sz w:val="20"/>
                            </w:rPr>
                            <w:t>D</w:t>
                          </w:r>
                          <w:r w:rsidR="007E41A2">
                            <w:rPr>
                              <w:rFonts w:asciiTheme="majorHAnsi" w:hAnsiTheme="majorHAnsi" w:cstheme="majorHAnsi"/>
                              <w:color w:val="201C1D"/>
                              <w:sz w:val="20"/>
                            </w:rPr>
                            <w:t>RC.WLA.0610.6.2022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615E6A7" id="_x0000_s1027" type="#_x0000_t202" style="position:absolute;left:0;text-align:left;margin-left:-8.75pt;margin-top:136.85pt;width:211.7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" strokecolor="white [3212]">
              <v:textbox style="mso-fit-shape-to-text:t">
                <w:txbxContent>
                  <w:p w:rsidR="0033475C" w:rsidRPr="00DA3527" w:rsidRDefault="00AE0CE4" w:rsidP="0033475C">
                    <w:pPr>
                      <w:jc w:val="center"/>
                      <w:rPr>
                        <w:rFonts w:asciiTheme="majorHAnsi" w:hAnsiTheme="majorHAnsi" w:cstheme="majorHAnsi"/>
                        <w:color w:val="201C1D"/>
                        <w:sz w:val="20"/>
                      </w:rPr>
                    </w:pPr>
                    <w:r w:rsidRPr="00AE0CE4">
                      <w:rPr>
                        <w:rFonts w:asciiTheme="majorHAnsi" w:hAnsiTheme="majorHAnsi" w:cstheme="majorHAnsi"/>
                        <w:color w:val="201C1D"/>
                        <w:sz w:val="20"/>
                      </w:rPr>
                      <w:t>D</w:t>
                    </w:r>
                    <w:r w:rsidR="007E41A2">
                      <w:rPr>
                        <w:rFonts w:asciiTheme="majorHAnsi" w:hAnsiTheme="majorHAnsi" w:cstheme="majorHAnsi"/>
                        <w:color w:val="201C1D"/>
                        <w:sz w:val="20"/>
                      </w:rPr>
                      <w:t>RC.WLA.0610.6.2022</w:t>
                    </w:r>
                  </w:p>
                </w:txbxContent>
              </v:textbox>
              <w10:wrap type="topAndBottom" anchorx="margin"/>
            </v:shape>
          </w:pict>
        </mc:Fallback>
      </mc:AlternateContent>
    </w:r>
    <w:r w:rsidR="007018D3" w:rsidRPr="00DC39F8">
      <w:rPr>
        <w:rFonts w:asciiTheme="minorHAnsi" w:hAnsiTheme="minorHAnsi" w:cstheme="minorHAnsi"/>
      </w:rPr>
      <w:t xml:space="preserve">Warszawa, dnia </w:t>
    </w:r>
    <w:bookmarkStart w:id="0" w:name="ezdDataPodpisu"/>
    <w:bookmarkEnd w:id="0"/>
    <w:r w:rsidR="007018D3" w:rsidRPr="00DC39F8">
      <w:rPr>
        <w:rFonts w:asciiTheme="minorHAnsi" w:hAnsiTheme="minorHAnsi" w:cstheme="minorHAnsi"/>
      </w:rPr>
      <w:t xml:space="preserve"> r</w:t>
    </w:r>
    <w:r w:rsidR="007018D3"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BE14BE"/>
    <w:multiLevelType w:val="hybridMultilevel"/>
    <w:tmpl w:val="CA7452A8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l-PL" w:vendorID="12" w:dllVersion="512" w:checkStyle="1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11"/>
    <w:rsid w:val="000175EE"/>
    <w:rsid w:val="0003291F"/>
    <w:rsid w:val="0008277E"/>
    <w:rsid w:val="000A71A0"/>
    <w:rsid w:val="000D026F"/>
    <w:rsid w:val="001135DE"/>
    <w:rsid w:val="0012268A"/>
    <w:rsid w:val="00155E38"/>
    <w:rsid w:val="00230896"/>
    <w:rsid w:val="002A0DA3"/>
    <w:rsid w:val="002C0265"/>
    <w:rsid w:val="002C066C"/>
    <w:rsid w:val="002D6DAA"/>
    <w:rsid w:val="0033475C"/>
    <w:rsid w:val="00342778"/>
    <w:rsid w:val="00354B9F"/>
    <w:rsid w:val="00404F0E"/>
    <w:rsid w:val="004165C3"/>
    <w:rsid w:val="00417572"/>
    <w:rsid w:val="00420DDB"/>
    <w:rsid w:val="00433553"/>
    <w:rsid w:val="00446181"/>
    <w:rsid w:val="004633D0"/>
    <w:rsid w:val="00495DA1"/>
    <w:rsid w:val="004F20D4"/>
    <w:rsid w:val="00521B64"/>
    <w:rsid w:val="00554DA7"/>
    <w:rsid w:val="005717D9"/>
    <w:rsid w:val="0058723A"/>
    <w:rsid w:val="005B767B"/>
    <w:rsid w:val="005C7EB9"/>
    <w:rsid w:val="005E753F"/>
    <w:rsid w:val="0060027F"/>
    <w:rsid w:val="006A5C4D"/>
    <w:rsid w:val="006B6F70"/>
    <w:rsid w:val="006D0003"/>
    <w:rsid w:val="007018D3"/>
    <w:rsid w:val="00741481"/>
    <w:rsid w:val="007A354D"/>
    <w:rsid w:val="007B7069"/>
    <w:rsid w:val="007E41A2"/>
    <w:rsid w:val="007F7EF2"/>
    <w:rsid w:val="00806126"/>
    <w:rsid w:val="008223FA"/>
    <w:rsid w:val="00831823"/>
    <w:rsid w:val="00840A59"/>
    <w:rsid w:val="00850528"/>
    <w:rsid w:val="008A00AF"/>
    <w:rsid w:val="008B1D7E"/>
    <w:rsid w:val="008B3AEA"/>
    <w:rsid w:val="008E109B"/>
    <w:rsid w:val="00935D23"/>
    <w:rsid w:val="009C2C00"/>
    <w:rsid w:val="009D4211"/>
    <w:rsid w:val="009E349F"/>
    <w:rsid w:val="00A363B8"/>
    <w:rsid w:val="00A436D1"/>
    <w:rsid w:val="00A46A60"/>
    <w:rsid w:val="00A471BD"/>
    <w:rsid w:val="00A5050C"/>
    <w:rsid w:val="00AB6FA7"/>
    <w:rsid w:val="00AE0CE4"/>
    <w:rsid w:val="00AE7731"/>
    <w:rsid w:val="00B10B5B"/>
    <w:rsid w:val="00B148F8"/>
    <w:rsid w:val="00B30905"/>
    <w:rsid w:val="00B3138E"/>
    <w:rsid w:val="00B442C4"/>
    <w:rsid w:val="00B90A85"/>
    <w:rsid w:val="00B93D17"/>
    <w:rsid w:val="00BB1FAD"/>
    <w:rsid w:val="00BB2815"/>
    <w:rsid w:val="00BE094A"/>
    <w:rsid w:val="00C057AF"/>
    <w:rsid w:val="00C33102"/>
    <w:rsid w:val="00C53E61"/>
    <w:rsid w:val="00C67EEB"/>
    <w:rsid w:val="00CA00FE"/>
    <w:rsid w:val="00CF13E8"/>
    <w:rsid w:val="00D05B72"/>
    <w:rsid w:val="00D674BB"/>
    <w:rsid w:val="00DA0A66"/>
    <w:rsid w:val="00DC39F8"/>
    <w:rsid w:val="00E073FB"/>
    <w:rsid w:val="00E86BDA"/>
    <w:rsid w:val="00EA13E5"/>
    <w:rsid w:val="00EA7F17"/>
    <w:rsid w:val="00EC01FD"/>
    <w:rsid w:val="00F10BA4"/>
    <w:rsid w:val="00F76A8C"/>
    <w:rsid w:val="00FD29C4"/>
    <w:rsid w:val="00FF05A1"/>
    <w:rsid w:val="00FF0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2EC3B3F"/>
  <w15:chartTrackingRefBased/>
  <w15:docId w15:val="{AABA840C-1E9F-4AE6-ACF1-088F62724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rsid w:val="002A0DA3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link w:val="StopkaZnak"/>
    <w:uiPriority w:val="99"/>
    <w:rsid w:val="002A0DA3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A5C4D"/>
    <w:rPr>
      <w:sz w:val="24"/>
      <w:szCs w:val="24"/>
    </w:rPr>
  </w:style>
  <w:style w:type="character" w:styleId="Hipercze">
    <w:name w:val="Hyperlink"/>
    <w:basedOn w:val="Domylnaczcionkaakapitu"/>
    <w:uiPriority w:val="99"/>
    <w:unhideWhenUsed/>
    <w:rsid w:val="00521B64"/>
    <w:rPr>
      <w:color w:val="0563C1" w:themeColor="hyperlink"/>
      <w:u w:val="single"/>
    </w:rPr>
  </w:style>
  <w:style w:type="paragraph" w:styleId="Akapitzlist">
    <w:name w:val="List Paragraph"/>
    <w:basedOn w:val="Normalny"/>
    <w:uiPriority w:val="34"/>
    <w:qFormat/>
    <w:rsid w:val="00521B6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521B6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21B64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21B64"/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521B6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521B64"/>
    <w:rPr>
      <w:b/>
      <w:bCs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521B64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521B6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tarzyna.wierzbicka-kondratowicz@mc.gov.pl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sekretariat.drc@mc.gov.pl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kusmire\Desktop\szablony\KPRM_papier_pieczatki\Jakub%20Jaworowski%20SEKRETARZ%20STANU%20PE&#321;NOMOCNIK%20PRM%20DS%20KOORDYNACJI%20OCEN%20SKUTK&#211;W%20REGULACJI.dot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Jakub Jaworowski SEKRETARZ STANU PEŁNOMOCNIK PRM DS KOORDYNACJI OCEN SKUTKÓW REGULACJI</Template>
  <TotalTime>12</TotalTime>
  <Pages>2</Pages>
  <Words>361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Kuśmirek Miłosław</dc:creator>
  <cp:keywords/>
  <cp:lastModifiedBy>Markowska Anna</cp:lastModifiedBy>
  <cp:revision>14</cp:revision>
  <dcterms:created xsi:type="dcterms:W3CDTF">2022-05-20T08:40:00Z</dcterms:created>
  <dcterms:modified xsi:type="dcterms:W3CDTF">2022-06-03T08:41:00Z</dcterms:modified>
</cp:coreProperties>
</file>